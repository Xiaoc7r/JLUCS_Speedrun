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68F" w:rsidRDefault="00E4568F">
      <w:bookmarkStart w:id="0" w:name="_GoBack"/>
      <w:r>
        <w:t>1</w:t>
      </w:r>
      <w:r>
        <w:rPr>
          <w:rFonts w:hint="eastAsia"/>
        </w:rPr>
        <w:t>、参考</w:t>
      </w:r>
      <w:r>
        <w:t>exp3021/,</w:t>
      </w:r>
      <w:r>
        <w:rPr>
          <w:rFonts w:hint="eastAsia"/>
        </w:rPr>
        <w:t>编写</w:t>
      </w:r>
      <w:r>
        <w:t>Qt</w:t>
      </w:r>
      <w:r>
        <w:rPr>
          <w:rFonts w:hint="eastAsia"/>
        </w:rPr>
        <w:t>程序，动画显示“</w:t>
      </w:r>
      <w:r>
        <w:t>Hello World!!!</w:t>
      </w:r>
      <w:r>
        <w:rPr>
          <w:rFonts w:hint="eastAsia"/>
        </w:rPr>
        <w:t>”</w:t>
      </w:r>
      <w:r>
        <w:t xml:space="preserve">   </w:t>
      </w:r>
      <w:bookmarkEnd w:id="0"/>
    </w:p>
    <w:p w:rsidR="00E4568F" w:rsidRDefault="00E4568F">
      <w:r>
        <w:t>2</w:t>
      </w:r>
      <w:r>
        <w:rPr>
          <w:rFonts w:hint="eastAsia"/>
        </w:rPr>
        <w:t>、选择</w:t>
      </w:r>
      <w:r>
        <w:t>Qt</w:t>
      </w:r>
      <w:r>
        <w:rPr>
          <w:rFonts w:hint="eastAsia"/>
        </w:rPr>
        <w:t>控件，在触摸屏上每隔半秒刷新一下当前时间</w:t>
      </w:r>
    </w:p>
    <w:p w:rsidR="00E4568F" w:rsidRDefault="00E4568F"/>
    <w:p w:rsidR="00E4568F" w:rsidRDefault="00E4568F"/>
    <w:sectPr w:rsidR="00E4568F" w:rsidSect="00E35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B5364"/>
    <w:rsid w:val="00544BDB"/>
    <w:rsid w:val="008B5364"/>
    <w:rsid w:val="00A21477"/>
    <w:rsid w:val="00A65253"/>
    <w:rsid w:val="00AF71C8"/>
    <w:rsid w:val="00E17B34"/>
    <w:rsid w:val="00E273A2"/>
    <w:rsid w:val="00E3587F"/>
    <w:rsid w:val="00E45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等线" w:eastAsia="等线" w:hAnsi="等线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87F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</Pages>
  <Words>10</Words>
  <Characters>63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yinhenorth01</dc:creator>
  <cp:keywords/>
  <dc:description/>
  <cp:lastModifiedBy>微软用户</cp:lastModifiedBy>
  <cp:revision>3</cp:revision>
  <dcterms:created xsi:type="dcterms:W3CDTF">2023-12-14T03:55:00Z</dcterms:created>
  <dcterms:modified xsi:type="dcterms:W3CDTF">2024-03-28T02:03:00Z</dcterms:modified>
</cp:coreProperties>
</file>